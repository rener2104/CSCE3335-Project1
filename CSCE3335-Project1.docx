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5B6DE" w14:textId="7BA2CAEF" w:rsidR="00E35620" w:rsidRDefault="00FE0527">
      <w:pPr>
        <w:pStyle w:val="NoSpacing"/>
      </w:pPr>
      <w:r>
        <w:t>Rene Reyna</w:t>
      </w:r>
    </w:p>
    <w:p w14:paraId="24353080" w14:textId="0CF38EBC" w:rsidR="00E35620" w:rsidRDefault="00FE0527">
      <w:pPr>
        <w:pStyle w:val="NoSpacing"/>
      </w:pPr>
      <w:r>
        <w:t>Dr Habib M. Ammari, Ph.D., Ph.D.</w:t>
      </w:r>
    </w:p>
    <w:p w14:paraId="27926DC7" w14:textId="47DF838D" w:rsidR="00E35620" w:rsidRDefault="00FE0527">
      <w:pPr>
        <w:pStyle w:val="NoSpacing"/>
      </w:pPr>
      <w:r>
        <w:t>CSCE 3335</w:t>
      </w:r>
    </w:p>
    <w:p w14:paraId="378A2583" w14:textId="72A89BD0" w:rsidR="00E35620" w:rsidRDefault="00FE0527">
      <w:pPr>
        <w:pStyle w:val="NoSpacing"/>
      </w:pPr>
      <w:r>
        <w:t>February 12, 2025</w:t>
      </w:r>
    </w:p>
    <w:p w14:paraId="041C9B48" w14:textId="77777777" w:rsidR="00FE0527" w:rsidRDefault="00FE0527" w:rsidP="00FE0527">
      <w:pPr>
        <w:pStyle w:val="Title"/>
      </w:pPr>
      <w:r>
        <w:t>Project 1</w:t>
      </w:r>
      <w:r w:rsidR="008F4CA1">
        <w:t xml:space="preserve">: </w:t>
      </w:r>
      <w:r>
        <w:t>Problem Analysis, Problem Solving, and Programming –</w:t>
      </w:r>
    </w:p>
    <w:p w14:paraId="49CDF199" w14:textId="587DDC84" w:rsidR="00E35620" w:rsidRDefault="00FE0527" w:rsidP="00FE0527">
      <w:pPr>
        <w:pStyle w:val="Title"/>
      </w:pPr>
      <w:r>
        <w:t>Socket Programming Using TCP/IP</w:t>
      </w:r>
    </w:p>
    <w:p w14:paraId="19ACA2F7" w14:textId="3C85D2E7" w:rsidR="00E35620" w:rsidRDefault="00FE0527" w:rsidP="00FE0527">
      <w:pPr>
        <w:ind w:firstLine="0"/>
        <w:rPr>
          <w:b/>
          <w:bCs/>
        </w:rPr>
      </w:pPr>
      <w:r w:rsidRPr="00FE0527">
        <w:rPr>
          <w:b/>
          <w:bCs/>
        </w:rPr>
        <w:t>Problem Statement</w:t>
      </w:r>
    </w:p>
    <w:p w14:paraId="162AE579" w14:textId="531098C0" w:rsidR="00E663BF" w:rsidRPr="00080E74" w:rsidRDefault="00E663BF" w:rsidP="00080E74">
      <w:r w:rsidRPr="00E663BF">
        <w:t xml:space="preserve">This project </w:t>
      </w:r>
      <w:r w:rsidR="008B7BF2">
        <w:t>involves</w:t>
      </w:r>
      <w:r w:rsidRPr="00E663BF">
        <w:t xml:space="preserve"> developing a client-server program using TCP/IP sockets. The client sends a sequence of letters (‘T’, ‘A’, ‘M’) ending with a ‘#’ character to the server. The server sorts the sequence and returns the result. The program features both a graphical user interface (GUI) and command-line functionality.</w:t>
      </w:r>
    </w:p>
    <w:p w14:paraId="1D487E8B" w14:textId="20B98B48" w:rsidR="00FE0527" w:rsidRDefault="00FE0527" w:rsidP="00FE0527">
      <w:pPr>
        <w:ind w:firstLine="0"/>
        <w:rPr>
          <w:b/>
          <w:bCs/>
        </w:rPr>
      </w:pPr>
      <w:r w:rsidRPr="00FE0527">
        <w:rPr>
          <w:b/>
          <w:bCs/>
        </w:rPr>
        <w:t>Proposed approach/solution</w:t>
      </w:r>
    </w:p>
    <w:p w14:paraId="008281F0" w14:textId="1B194094" w:rsidR="00F41952" w:rsidRDefault="00F41952" w:rsidP="009877FE">
      <w:r>
        <w:t>The program was structured with three main components: the GUI, the networking module, and automated unit tests. The GUI, created with Tkinter, allows the user to start the client and server, input sequences, send data, run tests, and exit the program. It also displays real-time responses from the client and server.</w:t>
      </w:r>
    </w:p>
    <w:p w14:paraId="721A42EB" w14:textId="49064EF4" w:rsidR="00F41952" w:rsidRDefault="00F41952" w:rsidP="009877FE">
      <w:r>
        <w:t>The networking module manages the client and server communication using sockets. Once initialized, the server listens for connections, processes sequences from the client, and returns sorted results. Subprocesses are used to handle the client and server executions, ensuring smooth communication between the two.</w:t>
      </w:r>
    </w:p>
    <w:p w14:paraId="02663434" w14:textId="2A53FC46" w:rsidR="00F41952" w:rsidRPr="00F41952" w:rsidRDefault="00F41952" w:rsidP="009877FE">
      <w:r>
        <w:t xml:space="preserve">Automated testing was implemented using </w:t>
      </w:r>
      <w:proofErr w:type="spellStart"/>
      <w:r>
        <w:t>Pytest</w:t>
      </w:r>
      <w:proofErr w:type="spellEnd"/>
      <w:r>
        <w:t xml:space="preserve"> to verify client-server functionality and sorting accuracy. Tests can be run directly from the GUI, and their results are displayed immediately</w:t>
      </w:r>
    </w:p>
    <w:p w14:paraId="1C4F0574" w14:textId="58776CF9" w:rsidR="00FE0527" w:rsidRDefault="00FE0527" w:rsidP="00FE0527">
      <w:pPr>
        <w:ind w:firstLine="0"/>
        <w:rPr>
          <w:b/>
          <w:bCs/>
        </w:rPr>
      </w:pPr>
      <w:r w:rsidRPr="00FE0527">
        <w:rPr>
          <w:b/>
          <w:bCs/>
        </w:rPr>
        <w:lastRenderedPageBreak/>
        <w:t>Algorithm</w:t>
      </w:r>
    </w:p>
    <w:p w14:paraId="1366FF35" w14:textId="72C88CD8" w:rsidR="009877FE" w:rsidRDefault="00B111BE" w:rsidP="00061334">
      <w:r>
        <w:t xml:space="preserve">The sorting process </w:t>
      </w:r>
      <w:r w:rsidR="007D37AD">
        <w:t>used is based on the</w:t>
      </w:r>
      <w:r>
        <w:t xml:space="preserve"> Dutch National Flag algorithm. This algorithm efficiently arranges letters into the sorted order by using three segments to divide the letters, representing ‘T’, ‘A’, and ‘M’. By maintaining three pointers: low, mid, and high, the algorithm arranges all ‘A’s first, followed by ‘M’s, and finally ‘T’s</w:t>
      </w:r>
      <w:r w:rsidR="009877FE">
        <w:t>. The algorithm uses linear traversal, swapping elements in place, which provides both speed and efficiency. This algorithm was chosen for simplicity and performance.</w:t>
      </w:r>
    </w:p>
    <w:p w14:paraId="770BDA67" w14:textId="3275BF99" w:rsidR="00191E26" w:rsidRPr="00191E26" w:rsidRDefault="00191E26" w:rsidP="00061AC7">
      <w:r>
        <w:t xml:space="preserve">Additionally, </w:t>
      </w:r>
      <w:r w:rsidR="00527523">
        <w:t xml:space="preserve">subprocesses are integrated within the </w:t>
      </w:r>
      <w:r w:rsidR="00061AC7">
        <w:t>GUI</w:t>
      </w:r>
      <w:r w:rsidR="00527523">
        <w:t xml:space="preserve"> to manage client and server operations simultaneously without blocking the interface. Threading is employed to capture and display server responses in real time. This combination of algorithm and subprocesses was </w:t>
      </w:r>
      <w:r w:rsidR="00061AC7">
        <w:t>essential for ensuring the program worked reliably.</w:t>
      </w:r>
    </w:p>
    <w:p w14:paraId="34C55CE9" w14:textId="77777777" w:rsidR="0038753D" w:rsidRDefault="0038753D" w:rsidP="00061334"/>
    <w:p w14:paraId="3F86A220" w14:textId="789C7EB8" w:rsidR="009877FE" w:rsidRDefault="009877FE" w:rsidP="009877FE">
      <w:pPr>
        <w:ind w:firstLine="0"/>
      </w:pPr>
      <w:r w:rsidRPr="009877FE">
        <w:rPr>
          <w:b/>
          <w:bCs/>
        </w:rPr>
        <w:t>Tests</w:t>
      </w:r>
    </w:p>
    <w:p w14:paraId="092A4239" w14:textId="6A29C2F8" w:rsidR="009877FE" w:rsidRPr="00B111BE" w:rsidRDefault="009877FE" w:rsidP="00FE0527">
      <w:pPr>
        <w:ind w:firstLine="0"/>
      </w:pPr>
      <w:r w:rsidRPr="009877FE">
        <w:t xml:space="preserve">The program was tested with various inputs, such as 'TAM#', 'MAT#', and 'ATM#', with the expected output being the sorted sequence of letters. </w:t>
      </w:r>
      <w:proofErr w:type="spellStart"/>
      <w:r w:rsidRPr="009877FE">
        <w:t>Pytest</w:t>
      </w:r>
      <w:proofErr w:type="spellEnd"/>
      <w:r w:rsidRPr="009877FE">
        <w:t xml:space="preserve"> was used to automate these tests, ensuring consistent results and error detection.</w:t>
      </w:r>
    </w:p>
    <w:p w14:paraId="1281C218" w14:textId="26B6591F" w:rsidR="005D5C8B" w:rsidRPr="00CA590A" w:rsidRDefault="00FE0527" w:rsidP="00CA590A">
      <w:pPr>
        <w:ind w:firstLine="0"/>
        <w:rPr>
          <w:b/>
          <w:bCs/>
        </w:rPr>
      </w:pPr>
      <w:r w:rsidRPr="00FE0527">
        <w:rPr>
          <w:b/>
          <w:bCs/>
        </w:rPr>
        <w:lastRenderedPageBreak/>
        <w:t>Commented Code</w:t>
      </w:r>
      <w:r w:rsidR="00CA590A">
        <w:rPr>
          <w:noProof/>
        </w:rPr>
        <mc:AlternateContent>
          <mc:Choice Requires="wps">
            <w:drawing>
              <wp:anchor distT="0" distB="0" distL="114300" distR="114300" simplePos="0" relativeHeight="251663360" behindDoc="0" locked="0" layoutInCell="1" allowOverlap="1" wp14:anchorId="0670EF63" wp14:editId="27CE6950">
                <wp:simplePos x="0" y="0"/>
                <wp:positionH relativeFrom="column">
                  <wp:posOffset>160020</wp:posOffset>
                </wp:positionH>
                <wp:positionV relativeFrom="paragraph">
                  <wp:posOffset>7825740</wp:posOffset>
                </wp:positionV>
                <wp:extent cx="3912235" cy="635"/>
                <wp:effectExtent l="0" t="0" r="12065" b="4445"/>
                <wp:wrapTopAndBottom/>
                <wp:docPr id="998959942" name="Text Box 1"/>
                <wp:cNvGraphicFramePr/>
                <a:graphic xmlns:a="http://schemas.openxmlformats.org/drawingml/2006/main">
                  <a:graphicData uri="http://schemas.microsoft.com/office/word/2010/wordprocessingShape">
                    <wps:wsp>
                      <wps:cNvSpPr txBox="1"/>
                      <wps:spPr>
                        <a:xfrm>
                          <a:off x="0" y="0"/>
                          <a:ext cx="3912235" cy="635"/>
                        </a:xfrm>
                        <a:prstGeom prst="rect">
                          <a:avLst/>
                        </a:prstGeom>
                        <a:noFill/>
                        <a:ln>
                          <a:noFill/>
                        </a:ln>
                      </wps:spPr>
                      <wps:txbx>
                        <w:txbxContent>
                          <w:p w14:paraId="496D85DD" w14:textId="7115EA89" w:rsidR="00CA590A" w:rsidRPr="00CA590A" w:rsidRDefault="00CA590A" w:rsidP="00CA590A">
                            <w:pPr>
                              <w:pStyle w:val="Caption"/>
                              <w:rPr>
                                <w:noProof/>
                                <w:sz w:val="22"/>
                                <w:szCs w:val="22"/>
                              </w:rPr>
                            </w:pPr>
                            <w:r w:rsidRPr="00CA590A">
                              <w:rPr>
                                <w:sz w:val="22"/>
                                <w:szCs w:val="22"/>
                              </w:rPr>
                              <w:t xml:space="preserve">gui_main.py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70EF63" id="_x0000_t202" coordsize="21600,21600" o:spt="202" path="m,l,21600r21600,l21600,xe">
                <v:stroke joinstyle="miter"/>
                <v:path gradientshapeok="t" o:connecttype="rect"/>
              </v:shapetype>
              <v:shape id="Text Box 1" o:spid="_x0000_s1026" type="#_x0000_t202" style="position:absolute;margin-left:12.6pt;margin-top:616.2pt;width:30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" filled="f" stroked="f">
                <v:textbox style="mso-fit-shape-to-text:t" inset="0,0,0,0">
                  <w:txbxContent>
                    <w:p w14:paraId="496D85DD" w14:textId="7115EA89" w:rsidR="00CA590A" w:rsidRPr="00CA590A" w:rsidRDefault="00CA590A" w:rsidP="00CA590A">
                      <w:pPr>
                        <w:pStyle w:val="Caption"/>
                        <w:rPr>
                          <w:noProof/>
                          <w:sz w:val="22"/>
                          <w:szCs w:val="22"/>
                        </w:rPr>
                      </w:pPr>
                      <w:r w:rsidRPr="00CA590A">
                        <w:rPr>
                          <w:sz w:val="22"/>
                          <w:szCs w:val="22"/>
                        </w:rPr>
                        <w:t xml:space="preserve">gui_main.py </w:t>
                      </w:r>
                    </w:p>
                  </w:txbxContent>
                </v:textbox>
                <w10:wrap type="topAndBottom"/>
              </v:shape>
            </w:pict>
          </mc:Fallback>
        </mc:AlternateContent>
      </w:r>
      <w:r w:rsidR="005D5C8B" w:rsidRPr="00CA590A">
        <w:rPr>
          <w:noProof/>
        </w:rPr>
        <w:drawing>
          <wp:anchor distT="0" distB="0" distL="114300" distR="114300" simplePos="0" relativeHeight="251658240" behindDoc="0" locked="0" layoutInCell="1" allowOverlap="1" wp14:anchorId="6AB0E36D" wp14:editId="34AAE99F">
            <wp:simplePos x="0" y="0"/>
            <wp:positionH relativeFrom="column">
              <wp:posOffset>160020</wp:posOffset>
            </wp:positionH>
            <wp:positionV relativeFrom="paragraph">
              <wp:posOffset>304165</wp:posOffset>
            </wp:positionV>
            <wp:extent cx="3912235" cy="7464425"/>
            <wp:effectExtent l="0" t="0" r="0" b="3175"/>
            <wp:wrapTopAndBottom/>
            <wp:docPr id="714295924"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5924" name="Picture 8" descr="A screen 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2235" cy="7464425"/>
                    </a:xfrm>
                    <a:prstGeom prst="rect">
                      <a:avLst/>
                    </a:prstGeom>
                  </pic:spPr>
                </pic:pic>
              </a:graphicData>
            </a:graphic>
            <wp14:sizeRelH relativeFrom="margin">
              <wp14:pctWidth>0</wp14:pctWidth>
            </wp14:sizeRelH>
            <wp14:sizeRelV relativeFrom="margin">
              <wp14:pctHeight>0</wp14:pctHeight>
            </wp14:sizeRelV>
          </wp:anchor>
        </w:drawing>
      </w:r>
    </w:p>
    <w:p w14:paraId="3E4BCFA4" w14:textId="77777777" w:rsidR="00CA590A" w:rsidRDefault="00CA590A" w:rsidP="00CA590A">
      <w:pPr>
        <w:keepNext/>
        <w:ind w:firstLine="0"/>
      </w:pPr>
      <w:r>
        <w:rPr>
          <w:noProof/>
        </w:rPr>
        <w:lastRenderedPageBreak/>
        <mc:AlternateContent>
          <mc:Choice Requires="wps">
            <w:drawing>
              <wp:anchor distT="0" distB="0" distL="114300" distR="114300" simplePos="0" relativeHeight="251661312" behindDoc="0" locked="0" layoutInCell="1" allowOverlap="1" wp14:anchorId="6076724F" wp14:editId="76B0B55E">
                <wp:simplePos x="0" y="0"/>
                <wp:positionH relativeFrom="column">
                  <wp:posOffset>0</wp:posOffset>
                </wp:positionH>
                <wp:positionV relativeFrom="paragraph">
                  <wp:posOffset>5103495</wp:posOffset>
                </wp:positionV>
                <wp:extent cx="5943600" cy="635"/>
                <wp:effectExtent l="0" t="0" r="0" b="4445"/>
                <wp:wrapThrough wrapText="bothSides">
                  <wp:wrapPolygon edited="0">
                    <wp:start x="0" y="0"/>
                    <wp:lineTo x="0" y="20980"/>
                    <wp:lineTo x="21554" y="20980"/>
                    <wp:lineTo x="21554" y="0"/>
                    <wp:lineTo x="0" y="0"/>
                  </wp:wrapPolygon>
                </wp:wrapThrough>
                <wp:docPr id="212446263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6985045D" w14:textId="0F0241FF" w:rsidR="00CA590A" w:rsidRPr="00CA590A" w:rsidRDefault="00CA590A" w:rsidP="00CA590A">
                            <w:pPr>
                              <w:pStyle w:val="Caption"/>
                              <w:rPr>
                                <w:b/>
                                <w:bCs/>
                                <w:noProof/>
                                <w:sz w:val="22"/>
                                <w:szCs w:val="22"/>
                              </w:rPr>
                            </w:pPr>
                            <w:r w:rsidRPr="00CA590A">
                              <w:rPr>
                                <w:sz w:val="22"/>
                                <w:szCs w:val="22"/>
                              </w:rPr>
                              <w:t xml:space="preserve">Main.py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6724F" id="_x0000_s1027" type="#_x0000_t202" style="position:absolute;margin-left:0;margin-top:401.8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" filled="f" stroked="f">
                <v:textbox style="mso-fit-shape-to-text:t" inset="0,0,0,0">
                  <w:txbxContent>
                    <w:p w14:paraId="6985045D" w14:textId="0F0241FF" w:rsidR="00CA590A" w:rsidRPr="00CA590A" w:rsidRDefault="00CA590A" w:rsidP="00CA590A">
                      <w:pPr>
                        <w:pStyle w:val="Caption"/>
                        <w:rPr>
                          <w:b/>
                          <w:bCs/>
                          <w:noProof/>
                          <w:sz w:val="22"/>
                          <w:szCs w:val="22"/>
                        </w:rPr>
                      </w:pPr>
                      <w:r w:rsidRPr="00CA590A">
                        <w:rPr>
                          <w:sz w:val="22"/>
                          <w:szCs w:val="22"/>
                        </w:rPr>
                        <w:t xml:space="preserve">Main.py </w:t>
                      </w:r>
                    </w:p>
                  </w:txbxContent>
                </v:textbox>
                <w10:wrap type="through"/>
              </v:shape>
            </w:pict>
          </mc:Fallback>
        </mc:AlternateContent>
      </w:r>
      <w:r w:rsidR="005D5C8B">
        <w:rPr>
          <w:b/>
          <w:bCs/>
          <w:noProof/>
        </w:rPr>
        <w:drawing>
          <wp:inline distT="0" distB="0" distL="0" distR="0" wp14:anchorId="2757FD4F" wp14:editId="7F3A8A71">
            <wp:extent cx="5943600" cy="5017770"/>
            <wp:effectExtent l="0" t="0" r="0" b="0"/>
            <wp:docPr id="1808492370" name="Picture 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2370" name="Picture 6" descr="A computer screen shot of a program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r w:rsidR="005D5C8B">
        <w:rPr>
          <w:b/>
          <w:bCs/>
          <w:noProof/>
        </w:rPr>
        <w:lastRenderedPageBreak/>
        <w:drawing>
          <wp:inline distT="0" distB="0" distL="0" distR="0" wp14:anchorId="6BEFB60F" wp14:editId="5A613B17">
            <wp:extent cx="5943600" cy="7653020"/>
            <wp:effectExtent l="0" t="0" r="0" b="5080"/>
            <wp:docPr id="27769967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9672" name="Picture 5"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53020"/>
                    </a:xfrm>
                    <a:prstGeom prst="rect">
                      <a:avLst/>
                    </a:prstGeom>
                  </pic:spPr>
                </pic:pic>
              </a:graphicData>
            </a:graphic>
          </wp:inline>
        </w:drawing>
      </w:r>
    </w:p>
    <w:p w14:paraId="52CD6AA5" w14:textId="1D5835F3" w:rsidR="00FE0527" w:rsidRPr="00CA590A" w:rsidRDefault="00CA590A" w:rsidP="00CA590A">
      <w:pPr>
        <w:pStyle w:val="Caption"/>
        <w:rPr>
          <w:b/>
          <w:bCs/>
          <w:sz w:val="22"/>
          <w:szCs w:val="22"/>
        </w:rPr>
      </w:pPr>
      <w:r w:rsidRPr="00CA590A">
        <w:rPr>
          <w:sz w:val="22"/>
          <w:szCs w:val="22"/>
        </w:rPr>
        <w:t xml:space="preserve">networking.py </w:t>
      </w:r>
    </w:p>
    <w:p w14:paraId="31E1E198" w14:textId="77777777" w:rsidR="00CA590A" w:rsidRPr="00CA590A" w:rsidRDefault="00D27C4B" w:rsidP="00CA590A">
      <w:pPr>
        <w:keepNext/>
        <w:ind w:firstLine="0"/>
        <w:rPr>
          <w:sz w:val="22"/>
          <w:szCs w:val="22"/>
        </w:rPr>
      </w:pPr>
      <w:r w:rsidRPr="00CA590A">
        <w:rPr>
          <w:b/>
          <w:bCs/>
          <w:noProof/>
          <w:sz w:val="22"/>
          <w:szCs w:val="22"/>
        </w:rPr>
        <w:lastRenderedPageBreak/>
        <w:drawing>
          <wp:inline distT="0" distB="0" distL="0" distR="0" wp14:anchorId="7F69CB92" wp14:editId="390F6FB9">
            <wp:extent cx="5943600" cy="5564505"/>
            <wp:effectExtent l="0" t="0" r="0" b="0"/>
            <wp:docPr id="138035205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2052" name="Picture 3"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64505"/>
                    </a:xfrm>
                    <a:prstGeom prst="rect">
                      <a:avLst/>
                    </a:prstGeom>
                  </pic:spPr>
                </pic:pic>
              </a:graphicData>
            </a:graphic>
          </wp:inline>
        </w:drawing>
      </w:r>
    </w:p>
    <w:p w14:paraId="0B1BDDD7" w14:textId="29E5C8EE" w:rsidR="00D27C4B" w:rsidRPr="00CA590A" w:rsidRDefault="00CA590A" w:rsidP="00CA590A">
      <w:pPr>
        <w:pStyle w:val="Caption"/>
        <w:rPr>
          <w:b/>
          <w:bCs/>
          <w:sz w:val="22"/>
          <w:szCs w:val="22"/>
        </w:rPr>
      </w:pPr>
      <w:r w:rsidRPr="00CA590A">
        <w:rPr>
          <w:sz w:val="22"/>
          <w:szCs w:val="22"/>
        </w:rPr>
        <w:t>algorithm.py</w:t>
      </w:r>
    </w:p>
    <w:p w14:paraId="132C925B" w14:textId="77777777" w:rsidR="00D27C4B" w:rsidRDefault="00FE0527" w:rsidP="00D27C4B">
      <w:pPr>
        <w:keepNext/>
        <w:ind w:firstLine="0"/>
      </w:pPr>
      <w:r w:rsidRPr="00F41952">
        <w:rPr>
          <w:b/>
          <w:bCs/>
        </w:rPr>
        <w:lastRenderedPageBreak/>
        <w:t>Tests (input given by the user and output generated by your program execution)</w:t>
      </w:r>
      <w:r w:rsidR="00D27C4B">
        <w:rPr>
          <w:i/>
          <w:iCs/>
        </w:rPr>
        <w:br/>
      </w:r>
      <w:r w:rsidR="00D27C4B">
        <w:rPr>
          <w:noProof/>
        </w:rPr>
        <w:drawing>
          <wp:inline distT="0" distB="0" distL="0" distR="0" wp14:anchorId="4A39EA27" wp14:editId="7DF28268">
            <wp:extent cx="5950100" cy="4069080"/>
            <wp:effectExtent l="0" t="0" r="6350" b="0"/>
            <wp:docPr id="158370312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03125" name="Picture 1" descr="A computer screen shot of a program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0100" cy="4069080"/>
                    </a:xfrm>
                    <a:prstGeom prst="rect">
                      <a:avLst/>
                    </a:prstGeom>
                  </pic:spPr>
                </pic:pic>
              </a:graphicData>
            </a:graphic>
          </wp:inline>
        </w:drawing>
      </w:r>
    </w:p>
    <w:p w14:paraId="2FF758AB" w14:textId="759C28EE" w:rsidR="00D27C4B" w:rsidRPr="00CA590A" w:rsidRDefault="00D27C4B" w:rsidP="00D27C4B">
      <w:pPr>
        <w:pStyle w:val="Caption"/>
        <w:rPr>
          <w:sz w:val="22"/>
          <w:szCs w:val="22"/>
        </w:rPr>
      </w:pPr>
      <w:r w:rsidRPr="00CA590A">
        <w:rPr>
          <w:sz w:val="22"/>
          <w:szCs w:val="22"/>
        </w:rPr>
        <w:t>Unit Tests</w:t>
      </w:r>
    </w:p>
    <w:p w14:paraId="4845B729" w14:textId="77777777" w:rsidR="00D27C4B" w:rsidRDefault="00D27C4B" w:rsidP="00D27C4B">
      <w:pPr>
        <w:keepNext/>
        <w:ind w:firstLine="0"/>
      </w:pPr>
      <w:r>
        <w:rPr>
          <w:noProof/>
        </w:rPr>
        <w:drawing>
          <wp:inline distT="0" distB="0" distL="0" distR="0" wp14:anchorId="334C58B6" wp14:editId="6DDE2306">
            <wp:extent cx="5943600" cy="2698750"/>
            <wp:effectExtent l="0" t="0" r="0" b="6350"/>
            <wp:docPr id="1423329687"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9687" name="Picture 2" descr="A screen 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3ADB6D99" w14:textId="6DABB897" w:rsidR="00CA590A" w:rsidRDefault="00D27C4B" w:rsidP="00D27C4B">
      <w:pPr>
        <w:pStyle w:val="Caption"/>
        <w:rPr>
          <w:sz w:val="22"/>
          <w:szCs w:val="22"/>
        </w:rPr>
      </w:pPr>
      <w:r w:rsidRPr="00CA590A">
        <w:rPr>
          <w:sz w:val="22"/>
          <w:szCs w:val="22"/>
        </w:rPr>
        <w:t>Unit Test Results</w:t>
      </w:r>
    </w:p>
    <w:p w14:paraId="6FD57755" w14:textId="35BCBB7F" w:rsidR="00CA590A" w:rsidRDefault="00EC428F" w:rsidP="00EC428F">
      <w:pPr>
        <w:rPr>
          <w:sz w:val="22"/>
          <w:szCs w:val="22"/>
        </w:rPr>
      </w:pPr>
      <w:r w:rsidRPr="00EC428F">
        <w:lastRenderedPageBreak/>
        <w:drawing>
          <wp:anchor distT="0" distB="0" distL="114300" distR="114300" simplePos="0" relativeHeight="251664384" behindDoc="0" locked="0" layoutInCell="1" allowOverlap="1" wp14:anchorId="2471CCEE" wp14:editId="0B364CB7">
            <wp:simplePos x="0" y="0"/>
            <wp:positionH relativeFrom="margin">
              <wp:align>left</wp:align>
            </wp:positionH>
            <wp:positionV relativeFrom="margin">
              <wp:align>top</wp:align>
            </wp:positionV>
            <wp:extent cx="5943600" cy="3545840"/>
            <wp:effectExtent l="0" t="0" r="0" b="0"/>
            <wp:wrapSquare wrapText="bothSides"/>
            <wp:docPr id="434298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8401" name="Picture 1"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anchor>
        </w:drawing>
      </w:r>
      <w:r>
        <w:rPr>
          <w:i/>
          <w:iCs/>
          <w:noProof/>
          <w:color w:val="000000" w:themeColor="text2"/>
          <w:sz w:val="22"/>
          <w:szCs w:val="22"/>
        </w:rPr>
        <w:drawing>
          <wp:anchor distT="0" distB="0" distL="114300" distR="114300" simplePos="0" relativeHeight="251665408" behindDoc="0" locked="0" layoutInCell="1" allowOverlap="1" wp14:anchorId="53566550" wp14:editId="3B24BB68">
            <wp:simplePos x="0" y="0"/>
            <wp:positionH relativeFrom="margin">
              <wp:align>left</wp:align>
            </wp:positionH>
            <wp:positionV relativeFrom="margin">
              <wp:align>bottom</wp:align>
            </wp:positionV>
            <wp:extent cx="5943600" cy="3651250"/>
            <wp:effectExtent l="0" t="0" r="0" b="6350"/>
            <wp:wrapSquare wrapText="bothSides"/>
            <wp:docPr id="112875418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54184"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anchor>
        </w:drawing>
      </w:r>
      <w:r w:rsidR="00CA590A">
        <w:rPr>
          <w:sz w:val="22"/>
          <w:szCs w:val="22"/>
        </w:rPr>
        <w:br w:type="page"/>
      </w:r>
    </w:p>
    <w:p w14:paraId="600156C5" w14:textId="21B69170" w:rsidR="00EC428F" w:rsidRPr="00EC428F" w:rsidRDefault="00EC428F" w:rsidP="00EC428F">
      <w:r w:rsidRPr="00EC428F">
        <w:lastRenderedPageBreak/>
        <w:drawing>
          <wp:anchor distT="0" distB="0" distL="114300" distR="114300" simplePos="0" relativeHeight="251666432" behindDoc="0" locked="0" layoutInCell="1" allowOverlap="1" wp14:anchorId="73F62AF5" wp14:editId="3CB9B36A">
            <wp:simplePos x="0" y="0"/>
            <wp:positionH relativeFrom="margin">
              <wp:align>left</wp:align>
            </wp:positionH>
            <wp:positionV relativeFrom="margin">
              <wp:align>top</wp:align>
            </wp:positionV>
            <wp:extent cx="5943600" cy="3649980"/>
            <wp:effectExtent l="0" t="0" r="0" b="0"/>
            <wp:wrapSquare wrapText="bothSides"/>
            <wp:docPr id="84249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93410"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anchor>
        </w:drawing>
      </w:r>
    </w:p>
    <w:p w14:paraId="630FBBFD" w14:textId="77777777" w:rsidR="00FE0527" w:rsidRPr="00CA590A" w:rsidRDefault="00FE0527" w:rsidP="00D27C4B">
      <w:pPr>
        <w:pStyle w:val="Caption"/>
        <w:rPr>
          <w:sz w:val="22"/>
          <w:szCs w:val="22"/>
        </w:rPr>
      </w:pPr>
    </w:p>
    <w:p w14:paraId="29AC1E0D" w14:textId="5EE51E8E" w:rsidR="00FE0527" w:rsidRDefault="00FE0527" w:rsidP="00FE0527">
      <w:pPr>
        <w:ind w:firstLine="0"/>
        <w:rPr>
          <w:b/>
          <w:bCs/>
        </w:rPr>
      </w:pPr>
      <w:r w:rsidRPr="00FE0527">
        <w:rPr>
          <w:b/>
          <w:bCs/>
        </w:rPr>
        <w:t xml:space="preserve">Lessons </w:t>
      </w:r>
      <w:r w:rsidR="00061334">
        <w:rPr>
          <w:b/>
          <w:bCs/>
        </w:rPr>
        <w:t>L</w:t>
      </w:r>
      <w:r w:rsidRPr="00FE0527">
        <w:rPr>
          <w:b/>
          <w:bCs/>
        </w:rPr>
        <w:t>earned</w:t>
      </w:r>
    </w:p>
    <w:p w14:paraId="4D6065CE" w14:textId="3A5934F1" w:rsidR="00FE0527" w:rsidRDefault="00080E74" w:rsidP="00DB0B1F">
      <w:pPr>
        <w:ind w:firstLine="0"/>
      </w:pPr>
      <w:r w:rsidRPr="00080E74">
        <w:t xml:space="preserve">Through this project, I gained valuable experience with socket programming and GUI development using Tkinter. I also deepened my understanding of algorithmic problem-solving, particularly through implementing the Dutch National Flag algorithm. Additionally, I learned the </w:t>
      </w:r>
      <w:r w:rsidR="00172B7B">
        <w:t xml:space="preserve">importance of proper subprocess management for </w:t>
      </w:r>
      <w:r w:rsidR="00631B76">
        <w:t>ensuring proper and efficient program execution.</w:t>
      </w:r>
    </w:p>
    <w:sectPr w:rsidR="00FE0527">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3A3C0" w14:textId="77777777" w:rsidR="00FE0527" w:rsidRDefault="00FE0527">
      <w:pPr>
        <w:spacing w:line="240" w:lineRule="auto"/>
      </w:pPr>
      <w:r>
        <w:separator/>
      </w:r>
    </w:p>
  </w:endnote>
  <w:endnote w:type="continuationSeparator" w:id="0">
    <w:p w14:paraId="5E9F39D6" w14:textId="77777777" w:rsidR="00FE0527" w:rsidRDefault="00FE0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6F899" w14:textId="77777777" w:rsidR="00FE0527" w:rsidRDefault="00FE0527">
      <w:pPr>
        <w:spacing w:line="240" w:lineRule="auto"/>
      </w:pPr>
      <w:r>
        <w:separator/>
      </w:r>
    </w:p>
  </w:footnote>
  <w:footnote w:type="continuationSeparator" w:id="0">
    <w:p w14:paraId="3BAE2E62" w14:textId="77777777" w:rsidR="00FE0527" w:rsidRDefault="00FE05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6D5F4" w14:textId="3BD765C7" w:rsidR="00E35620" w:rsidRDefault="008F4CA1">
    <w:pPr>
      <w:pStyle w:val="Header"/>
    </w:pPr>
    <w:sdt>
      <w:sdtPr>
        <w:id w:val="1568531701"/>
        <w:placeholder>
          <w:docPart w:val="B9551987CD7152489EE909FE6F57C2F9"/>
        </w:placeholder>
        <w:dataBinding w:prefixMappings="xmlns:ns0='http://schemas.microsoft.com/office/2006/coverPageProps' " w:xpath="/ns0:CoverPageProperties[1]/ns0:Abstract[1]" w:storeItemID="{55AF091B-3C7A-41E3-B477-F2FDAA23CFDA}"/>
        <w15:appearance w15:val="hidden"/>
        <w:text/>
      </w:sdtPr>
      <w:sdtEndPr/>
      <w:sdtContent>
        <w:r w:rsidR="00FE0527">
          <w:t>Reyna</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1B188" w14:textId="60ED8854" w:rsidR="00E35620" w:rsidRDefault="008F4CA1">
    <w:pPr>
      <w:pStyle w:val="Header"/>
    </w:pPr>
    <w:sdt>
      <w:sdtPr>
        <w:id w:val="-348181431"/>
        <w:placeholder>
          <w:docPart w:val="11BE03A07C6B784D9DB8B2530FB5D265"/>
        </w:placeholder>
        <w:dataBinding w:prefixMappings="xmlns:ns0='http://schemas.microsoft.com/office/2006/coverPageProps' " w:xpath="/ns0:CoverPageProperties[1]/ns0:Abstract[1]" w:storeItemID="{55AF091B-3C7A-41E3-B477-F2FDAA23CFDA}"/>
        <w15:appearance w15:val="hidden"/>
        <w:text/>
      </w:sdtPr>
      <w:sdtEndPr/>
      <w:sdtContent>
        <w:r w:rsidR="00FE0527">
          <w:t>Reyna</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ADF0692"/>
    <w:multiLevelType w:val="hybridMultilevel"/>
    <w:tmpl w:val="EF04FF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B5787"/>
    <w:multiLevelType w:val="multilevel"/>
    <w:tmpl w:val="4572ABF8"/>
    <w:numStyleLink w:val="MLAOutline"/>
  </w:abstractNum>
  <w:num w:numId="1" w16cid:durableId="1380857509">
    <w:abstractNumId w:val="9"/>
  </w:num>
  <w:num w:numId="2" w16cid:durableId="221716756">
    <w:abstractNumId w:val="7"/>
  </w:num>
  <w:num w:numId="3" w16cid:durableId="1525098162">
    <w:abstractNumId w:val="6"/>
  </w:num>
  <w:num w:numId="4" w16cid:durableId="1635795025">
    <w:abstractNumId w:val="5"/>
  </w:num>
  <w:num w:numId="5" w16cid:durableId="641082628">
    <w:abstractNumId w:val="4"/>
  </w:num>
  <w:num w:numId="6" w16cid:durableId="1412652688">
    <w:abstractNumId w:val="8"/>
  </w:num>
  <w:num w:numId="7" w16cid:durableId="122428364">
    <w:abstractNumId w:val="3"/>
  </w:num>
  <w:num w:numId="8" w16cid:durableId="325478020">
    <w:abstractNumId w:val="2"/>
  </w:num>
  <w:num w:numId="9" w16cid:durableId="1952737212">
    <w:abstractNumId w:val="1"/>
  </w:num>
  <w:num w:numId="10" w16cid:durableId="2124417455">
    <w:abstractNumId w:val="0"/>
  </w:num>
  <w:num w:numId="11" w16cid:durableId="156574414">
    <w:abstractNumId w:val="10"/>
  </w:num>
  <w:num w:numId="12" w16cid:durableId="2031298599">
    <w:abstractNumId w:val="12"/>
  </w:num>
  <w:num w:numId="13" w16cid:durableId="1866138820">
    <w:abstractNumId w:val="13"/>
  </w:num>
  <w:num w:numId="14" w16cid:durableId="20882582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527"/>
    <w:rsid w:val="00061334"/>
    <w:rsid w:val="00061AC7"/>
    <w:rsid w:val="00080E74"/>
    <w:rsid w:val="000B7605"/>
    <w:rsid w:val="00172B7B"/>
    <w:rsid w:val="00186365"/>
    <w:rsid w:val="00191E26"/>
    <w:rsid w:val="00247E12"/>
    <w:rsid w:val="00292F1A"/>
    <w:rsid w:val="0030526E"/>
    <w:rsid w:val="003408F7"/>
    <w:rsid w:val="0038753D"/>
    <w:rsid w:val="00527523"/>
    <w:rsid w:val="005D0FE2"/>
    <w:rsid w:val="005D5C8B"/>
    <w:rsid w:val="00631B76"/>
    <w:rsid w:val="006862BA"/>
    <w:rsid w:val="00731E06"/>
    <w:rsid w:val="007D37AD"/>
    <w:rsid w:val="008001B5"/>
    <w:rsid w:val="008B7BF2"/>
    <w:rsid w:val="009877FE"/>
    <w:rsid w:val="00B111BE"/>
    <w:rsid w:val="00C30950"/>
    <w:rsid w:val="00CA590A"/>
    <w:rsid w:val="00D27C4B"/>
    <w:rsid w:val="00DB0B1F"/>
    <w:rsid w:val="00E35620"/>
    <w:rsid w:val="00E663BF"/>
    <w:rsid w:val="00EC428F"/>
    <w:rsid w:val="00EF6CB7"/>
    <w:rsid w:val="00F41952"/>
    <w:rsid w:val="00F464F5"/>
    <w:rsid w:val="00FE0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5422D"/>
  <w15:chartTrackingRefBased/>
  <w15:docId w15:val="{6F12E182-B0AD-874F-BB6A-01E6055F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FE0527"/>
    <w:pPr>
      <w:ind w:left="720"/>
      <w:contextualSpacing/>
    </w:pPr>
  </w:style>
  <w:style w:type="character" w:styleId="Strong">
    <w:name w:val="Strong"/>
    <w:basedOn w:val="DefaultParagraphFont"/>
    <w:uiPriority w:val="22"/>
    <w:qFormat/>
    <w:rsid w:val="009877FE"/>
    <w:rPr>
      <w:b/>
      <w:bCs/>
    </w:rPr>
  </w:style>
  <w:style w:type="character" w:customStyle="1" w:styleId="apple-converted-space">
    <w:name w:val="apple-converted-space"/>
    <w:basedOn w:val="DefaultParagraphFont"/>
    <w:rsid w:val="00987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28474971">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2897982">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8580627">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2699681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1879059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56473243">
      <w:bodyDiv w:val="1"/>
      <w:marLeft w:val="0"/>
      <w:marRight w:val="0"/>
      <w:marTop w:val="0"/>
      <w:marBottom w:val="0"/>
      <w:divBdr>
        <w:top w:val="none" w:sz="0" w:space="0" w:color="auto"/>
        <w:left w:val="none" w:sz="0" w:space="0" w:color="auto"/>
        <w:bottom w:val="none" w:sz="0" w:space="0" w:color="auto"/>
        <w:right w:val="none" w:sz="0" w:space="0" w:color="auto"/>
      </w:divBdr>
    </w:div>
    <w:div w:id="133557525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706763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692873344">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6477514">
      <w:bodyDiv w:val="1"/>
      <w:marLeft w:val="0"/>
      <w:marRight w:val="0"/>
      <w:marTop w:val="0"/>
      <w:marBottom w:val="0"/>
      <w:divBdr>
        <w:top w:val="none" w:sz="0" w:space="0" w:color="auto"/>
        <w:left w:val="none" w:sz="0" w:space="0" w:color="auto"/>
        <w:bottom w:val="none" w:sz="0" w:space="0" w:color="auto"/>
        <w:right w:val="none" w:sz="0" w:space="0" w:color="auto"/>
      </w:divBdr>
    </w:div>
    <w:div w:id="1953047099">
      <w:bodyDiv w:val="1"/>
      <w:marLeft w:val="0"/>
      <w:marRight w:val="0"/>
      <w:marTop w:val="0"/>
      <w:marBottom w:val="0"/>
      <w:divBdr>
        <w:top w:val="none" w:sz="0" w:space="0" w:color="auto"/>
        <w:left w:val="none" w:sz="0" w:space="0" w:color="auto"/>
        <w:bottom w:val="none" w:sz="0" w:space="0" w:color="auto"/>
        <w:right w:val="none" w:sz="0" w:space="0" w:color="auto"/>
      </w:divBdr>
    </w:div>
    <w:div w:id="1955017969">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e/Library/Containers/com.microsoft.Word/Data/Library/Application%20Support/Microsoft/Office/16.0/DTS/Search/%7b3437B726-D1B8-5F45-B071-7B62FC2AAB8A%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9551987CD7152489EE909FE6F57C2F9"/>
        <w:category>
          <w:name w:val="General"/>
          <w:gallery w:val="placeholder"/>
        </w:category>
        <w:types>
          <w:type w:val="bbPlcHdr"/>
        </w:types>
        <w:behaviors>
          <w:behavior w:val="content"/>
        </w:behaviors>
        <w:guid w:val="{751DE1F7-CC47-0440-B710-08DE705BFB0B}"/>
      </w:docPartPr>
      <w:docPartBody>
        <w:p w:rsidR="00FB3EB8" w:rsidRDefault="00FB3EB8">
          <w:pPr>
            <w:pStyle w:val="B9551987CD7152489EE909FE6F57C2F9"/>
          </w:pPr>
          <w:r>
            <w:t>Row Heading</w:t>
          </w:r>
        </w:p>
      </w:docPartBody>
    </w:docPart>
    <w:docPart>
      <w:docPartPr>
        <w:name w:val="11BE03A07C6B784D9DB8B2530FB5D265"/>
        <w:category>
          <w:name w:val="General"/>
          <w:gallery w:val="placeholder"/>
        </w:category>
        <w:types>
          <w:type w:val="bbPlcHdr"/>
        </w:types>
        <w:behaviors>
          <w:behavior w:val="content"/>
        </w:behaviors>
        <w:guid w:val="{B29705DC-1B1B-A540-B35A-3853D1B66AE9}"/>
      </w:docPartPr>
      <w:docPartBody>
        <w:p w:rsidR="00FB3EB8" w:rsidRDefault="00FB3EB8">
          <w:pPr>
            <w:pStyle w:val="11BE03A07C6B784D9DB8B2530FB5D265"/>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EB8"/>
    <w:rsid w:val="008001B5"/>
    <w:rsid w:val="00FB3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1A3F5CBA8C2E4290FE9269219FB448">
    <w:name w:val="421A3F5CBA8C2E4290FE9269219FB448"/>
  </w:style>
  <w:style w:type="paragraph" w:customStyle="1" w:styleId="9A3769CCEDDE5A4DA9A43050D1DC48B3">
    <w:name w:val="9A3769CCEDDE5A4DA9A43050D1DC48B3"/>
  </w:style>
  <w:style w:type="paragraph" w:customStyle="1" w:styleId="F4605AE5F848B247A8E0793B91C7E8C8">
    <w:name w:val="F4605AE5F848B247A8E0793B91C7E8C8"/>
  </w:style>
  <w:style w:type="paragraph" w:customStyle="1" w:styleId="A92A5ECB0837974A887FB30562393EB4">
    <w:name w:val="A92A5ECB0837974A887FB30562393EB4"/>
  </w:style>
  <w:style w:type="paragraph" w:customStyle="1" w:styleId="35667DCD7C5A30449BB96748F1DE725D">
    <w:name w:val="35667DCD7C5A30449BB96748F1DE725D"/>
  </w:style>
  <w:style w:type="paragraph" w:customStyle="1" w:styleId="01E7061FDEB8194396C2CFA334437C40">
    <w:name w:val="01E7061FDEB8194396C2CFA334437C40"/>
  </w:style>
  <w:style w:type="character" w:styleId="Emphasis">
    <w:name w:val="Emphasis"/>
    <w:basedOn w:val="DefaultParagraphFont"/>
    <w:uiPriority w:val="2"/>
    <w:qFormat/>
    <w:rPr>
      <w:i/>
      <w:iCs/>
    </w:rPr>
  </w:style>
  <w:style w:type="paragraph" w:customStyle="1" w:styleId="56E8335BF758AE438E5ABC1D969803FB">
    <w:name w:val="56E8335BF758AE438E5ABC1D969803FB"/>
  </w:style>
  <w:style w:type="paragraph" w:customStyle="1" w:styleId="F062075F06FE1A4FBD342867221E2D2C">
    <w:name w:val="F062075F06FE1A4FBD342867221E2D2C"/>
  </w:style>
  <w:style w:type="paragraph" w:customStyle="1" w:styleId="3B61C6F0D533444C892EFAC0E163CCCF">
    <w:name w:val="3B61C6F0D533444C892EFAC0E163CCCF"/>
  </w:style>
  <w:style w:type="paragraph" w:customStyle="1" w:styleId="1DD99EFD2D880E4A854784D6F0DFC359">
    <w:name w:val="1DD99EFD2D880E4A854784D6F0DFC359"/>
  </w:style>
  <w:style w:type="paragraph" w:customStyle="1" w:styleId="780D801A033D0A42A268F989E57EB4A9">
    <w:name w:val="780D801A033D0A42A268F989E57EB4A9"/>
  </w:style>
  <w:style w:type="paragraph" w:customStyle="1" w:styleId="B992DED14BEDE849BDFB4078C563D6DF">
    <w:name w:val="B992DED14BEDE849BDFB4078C563D6DF"/>
  </w:style>
  <w:style w:type="paragraph" w:customStyle="1" w:styleId="B9551987CD7152489EE909FE6F57C2F9">
    <w:name w:val="B9551987CD7152489EE909FE6F57C2F9"/>
  </w:style>
  <w:style w:type="paragraph" w:customStyle="1" w:styleId="11BE03A07C6B784D9DB8B2530FB5D265">
    <w:name w:val="11BE03A07C6B784D9DB8B2530FB5D265"/>
  </w:style>
  <w:style w:type="paragraph" w:customStyle="1" w:styleId="41C7DD5744804C4F82A01F3AA9A21E56">
    <w:name w:val="41C7DD5744804C4F82A01F3AA9A21E56"/>
  </w:style>
  <w:style w:type="paragraph" w:customStyle="1" w:styleId="191C661CEAE71348B6F810E8FCF98AAD">
    <w:name w:val="191C661CEAE71348B6F810E8FCF98AAD"/>
  </w:style>
  <w:style w:type="paragraph" w:customStyle="1" w:styleId="A24B2F579A87D84FB836552B433B312D">
    <w:name w:val="A24B2F579A87D84FB836552B433B312D"/>
  </w:style>
  <w:style w:type="paragraph" w:customStyle="1" w:styleId="706BD09DCB0DBD438C593C8FE366CA99">
    <w:name w:val="706BD09DCB0DBD438C593C8FE366CA99"/>
  </w:style>
  <w:style w:type="paragraph" w:customStyle="1" w:styleId="EA19CDEBEB31CB47A0A0463904776E81">
    <w:name w:val="EA19CDEBEB31CB47A0A0463904776E81"/>
  </w:style>
  <w:style w:type="paragraph" w:customStyle="1" w:styleId="1B8BF80CFF266249B3BDCFA761600A57">
    <w:name w:val="1B8BF80CFF266249B3BDCFA761600A57"/>
  </w:style>
  <w:style w:type="paragraph" w:customStyle="1" w:styleId="A9B8D2A3FE7A5F42BBB0EFA0894A1ADF">
    <w:name w:val="A9B8D2A3FE7A5F42BBB0EFA0894A1ADF"/>
  </w:style>
  <w:style w:type="paragraph" w:styleId="Bibliography">
    <w:name w:val="Bibliography"/>
    <w:basedOn w:val="Normal"/>
    <w:next w:val="Normal"/>
    <w:uiPriority w:val="37"/>
    <w:semiHidden/>
    <w:unhideWhenUsed/>
  </w:style>
  <w:style w:type="paragraph" w:customStyle="1" w:styleId="7496D5299326214483EC07E2A2598D36">
    <w:name w:val="7496D5299326214483EC07E2A2598D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Reyna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1</TotalTime>
  <Pages>9</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Reyna</dc:creator>
  <cp:keywords/>
  <dc:description/>
  <cp:lastModifiedBy>rene_reyna</cp:lastModifiedBy>
  <cp:revision>2</cp:revision>
  <dcterms:created xsi:type="dcterms:W3CDTF">2025-02-17T05:12:00Z</dcterms:created>
  <dcterms:modified xsi:type="dcterms:W3CDTF">2025-02-17T05:12:00Z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